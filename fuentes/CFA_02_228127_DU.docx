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68EB1" w14:textId="52911253" w:rsidR="00FA6D4D" w:rsidRDefault="002E0E6E" w:rsidP="00442B0D">
      <w:r>
        <w:rPr>
          <w:noProof/>
          <w:lang w:val="en-US"/>
        </w:rPr>
        <w:drawing>
          <wp:anchor distT="0" distB="0" distL="114300" distR="114300" simplePos="0" relativeHeight="251661312" behindDoc="1" locked="0" layoutInCell="1" allowOverlap="1" wp14:anchorId="36E9D06C" wp14:editId="55E86105">
            <wp:simplePos x="0" y="0"/>
            <wp:positionH relativeFrom="page">
              <wp:align>left</wp:align>
            </wp:positionH>
            <wp:positionV relativeFrom="paragraph">
              <wp:posOffset>-1081378</wp:posOffset>
            </wp:positionV>
            <wp:extent cx="7796530" cy="3116911"/>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lang w:val="en-US"/>
        </w:rPr>
        <w:drawing>
          <wp:anchor distT="0" distB="0" distL="114300" distR="114300" simplePos="0" relativeHeight="251662336" behindDoc="1" locked="0" layoutInCell="1" allowOverlap="1" wp14:anchorId="3F847659" wp14:editId="6BC1748A">
            <wp:simplePos x="0" y="0"/>
            <wp:positionH relativeFrom="page">
              <wp:align>left</wp:align>
            </wp:positionH>
            <wp:positionV relativeFrom="paragraph">
              <wp:posOffset>153890</wp:posOffset>
            </wp:positionV>
            <wp:extent cx="7797165" cy="25908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val="en-US"/>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24D51516" w:rsidR="002E0E6E" w:rsidRDefault="002E0E6E" w:rsidP="002E0E6E">
      <w:pPr>
        <w:ind w:firstLine="0"/>
      </w:pPr>
      <w:r>
        <w:t>_____________________________________________________________________</w:t>
      </w:r>
    </w:p>
    <w:p w14:paraId="4BF96353" w14:textId="20AB8C8E"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5C25FF29"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A01FD9">
              <w:rPr>
                <w:noProof/>
                <w:webHidden/>
              </w:rPr>
              <w:t>3</w:t>
            </w:r>
            <w:r w:rsidR="00156B3E">
              <w:rPr>
                <w:noProof/>
                <w:webHidden/>
              </w:rPr>
              <w:fldChar w:fldCharType="end"/>
            </w:r>
          </w:hyperlink>
        </w:p>
        <w:p w14:paraId="7B13962D" w14:textId="2F0E4E69" w:rsidR="00156B3E" w:rsidRDefault="00A57F03">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A01FD9">
              <w:rPr>
                <w:noProof/>
                <w:webHidden/>
              </w:rPr>
              <w:t>4</w:t>
            </w:r>
            <w:r w:rsidR="00156B3E">
              <w:rPr>
                <w:noProof/>
                <w:webHidden/>
              </w:rPr>
              <w:fldChar w:fldCharType="end"/>
            </w:r>
          </w:hyperlink>
        </w:p>
        <w:p w14:paraId="39753668" w14:textId="64816B5E" w:rsidR="00156B3E" w:rsidRPr="00156B3E" w:rsidRDefault="00A57F03">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A01FD9">
              <w:rPr>
                <w:b w:val="0"/>
                <w:webHidden/>
              </w:rPr>
              <w:t>8</w:t>
            </w:r>
            <w:r w:rsidR="00156B3E" w:rsidRPr="00156B3E">
              <w:rPr>
                <w:b w:val="0"/>
                <w:webHidden/>
              </w:rPr>
              <w:fldChar w:fldCharType="end"/>
            </w:r>
          </w:hyperlink>
        </w:p>
        <w:p w14:paraId="60B50993" w14:textId="3F50A33A" w:rsidR="00156B3E" w:rsidRPr="00156B3E" w:rsidRDefault="00A57F03">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A01FD9">
              <w:rPr>
                <w:b w:val="0"/>
                <w:webHidden/>
              </w:rPr>
              <w:t>11</w:t>
            </w:r>
            <w:r w:rsidR="00156B3E" w:rsidRPr="00156B3E">
              <w:rPr>
                <w:b w:val="0"/>
                <w:webHidden/>
              </w:rPr>
              <w:fldChar w:fldCharType="end"/>
            </w:r>
          </w:hyperlink>
        </w:p>
        <w:p w14:paraId="1C3D256B" w14:textId="0084B50E" w:rsidR="00156B3E" w:rsidRPr="00156B3E" w:rsidRDefault="00A57F03">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A01FD9">
              <w:rPr>
                <w:b w:val="0"/>
                <w:webHidden/>
              </w:rPr>
              <w:t>15</w:t>
            </w:r>
            <w:r w:rsidR="00156B3E" w:rsidRPr="00156B3E">
              <w:rPr>
                <w:b w:val="0"/>
                <w:webHidden/>
              </w:rPr>
              <w:fldChar w:fldCharType="end"/>
            </w:r>
          </w:hyperlink>
        </w:p>
        <w:p w14:paraId="70D14B9D" w14:textId="0B6A63D9" w:rsidR="00156B3E" w:rsidRPr="00156B3E" w:rsidRDefault="00A57F03">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A01FD9">
              <w:rPr>
                <w:b w:val="0"/>
                <w:webHidden/>
              </w:rPr>
              <w:t>18</w:t>
            </w:r>
            <w:r w:rsidR="00156B3E" w:rsidRPr="00156B3E">
              <w:rPr>
                <w:b w:val="0"/>
                <w:webHidden/>
              </w:rPr>
              <w:fldChar w:fldCharType="end"/>
            </w:r>
          </w:hyperlink>
        </w:p>
        <w:p w14:paraId="284ECCC2" w14:textId="0EEAC195" w:rsidR="00156B3E" w:rsidRPr="00156B3E" w:rsidRDefault="00A57F03">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A01FD9">
              <w:rPr>
                <w:b w:val="0"/>
                <w:webHidden/>
              </w:rPr>
              <w:t>26</w:t>
            </w:r>
            <w:r w:rsidR="00156B3E" w:rsidRPr="00156B3E">
              <w:rPr>
                <w:b w:val="0"/>
                <w:webHidden/>
              </w:rPr>
              <w:fldChar w:fldCharType="end"/>
            </w:r>
          </w:hyperlink>
        </w:p>
        <w:p w14:paraId="7211F8BA" w14:textId="308AD669" w:rsidR="00156B3E" w:rsidRDefault="00A57F03">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A01FD9">
              <w:rPr>
                <w:noProof/>
                <w:webHidden/>
              </w:rPr>
              <w:t>28</w:t>
            </w:r>
            <w:r w:rsidR="00156B3E">
              <w:rPr>
                <w:noProof/>
                <w:webHidden/>
              </w:rPr>
              <w:fldChar w:fldCharType="end"/>
            </w:r>
          </w:hyperlink>
        </w:p>
        <w:p w14:paraId="367FF800" w14:textId="79EC39A1" w:rsidR="00156B3E" w:rsidRDefault="00A57F03">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A01FD9">
              <w:rPr>
                <w:noProof/>
                <w:webHidden/>
              </w:rPr>
              <w:t>35</w:t>
            </w:r>
            <w:r w:rsidR="00156B3E">
              <w:rPr>
                <w:noProof/>
                <w:webHidden/>
              </w:rPr>
              <w:fldChar w:fldCharType="end"/>
            </w:r>
          </w:hyperlink>
        </w:p>
        <w:p w14:paraId="6659D85D" w14:textId="210603A8" w:rsidR="00156B3E" w:rsidRDefault="00A57F03">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A01FD9">
              <w:rPr>
                <w:noProof/>
                <w:webHidden/>
              </w:rPr>
              <w:t>38</w:t>
            </w:r>
            <w:r w:rsidR="00156B3E">
              <w:rPr>
                <w:noProof/>
                <w:webHidden/>
              </w:rPr>
              <w:fldChar w:fldCharType="end"/>
            </w:r>
          </w:hyperlink>
        </w:p>
        <w:p w14:paraId="1FCE42C0" w14:textId="31F54931" w:rsidR="00156B3E" w:rsidRDefault="00A57F03">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A01FD9">
              <w:rPr>
                <w:noProof/>
                <w:webHidden/>
              </w:rPr>
              <w:t>43</w:t>
            </w:r>
            <w:r w:rsidR="00156B3E">
              <w:rPr>
                <w:noProof/>
                <w:webHidden/>
              </w:rPr>
              <w:fldChar w:fldCharType="end"/>
            </w:r>
          </w:hyperlink>
        </w:p>
        <w:p w14:paraId="46E386DB" w14:textId="38987F1D" w:rsidR="00156B3E" w:rsidRDefault="00A57F03">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A01FD9">
              <w:rPr>
                <w:noProof/>
                <w:webHidden/>
              </w:rPr>
              <w:t>44</w:t>
            </w:r>
            <w:r w:rsidR="00156B3E">
              <w:rPr>
                <w:noProof/>
                <w:webHidden/>
              </w:rPr>
              <w:fldChar w:fldCharType="end"/>
            </w:r>
          </w:hyperlink>
        </w:p>
        <w:p w14:paraId="21B967DC" w14:textId="41AFF34B" w:rsidR="00156B3E" w:rsidRDefault="00A57F03">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A01FD9">
              <w:rPr>
                <w:noProof/>
                <w:webHidden/>
              </w:rPr>
              <w:t>45</w:t>
            </w:r>
            <w:r w:rsidR="00156B3E">
              <w:rPr>
                <w:noProof/>
                <w:webHidden/>
              </w:rPr>
              <w:fldChar w:fldCharType="end"/>
            </w:r>
          </w:hyperlink>
        </w:p>
        <w:p w14:paraId="60D236C4" w14:textId="4B06D7D7" w:rsidR="00156B3E" w:rsidRDefault="00A57F03">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A01FD9">
              <w:rPr>
                <w:noProof/>
                <w:webHidden/>
              </w:rPr>
              <w:t>46</w:t>
            </w:r>
            <w:r w:rsidR="00156B3E">
              <w:rPr>
                <w:noProof/>
                <w:webHidden/>
              </w:rPr>
              <w:fldChar w:fldCharType="end"/>
            </w:r>
          </w:hyperlink>
        </w:p>
        <w:p w14:paraId="7B8BE0DB" w14:textId="07BA6267" w:rsidR="00156B3E" w:rsidRDefault="00A57F03">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A01FD9">
              <w:rPr>
                <w:noProof/>
                <w:webHidden/>
              </w:rPr>
              <w:t>47</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0" w:name="_Toc167953971"/>
      <w:r w:rsidRPr="008E5611">
        <w:rPr>
          <w:lang w:val="es-CO"/>
        </w:rPr>
        <w:lastRenderedPageBreak/>
        <w:t>Introducción</w:t>
      </w:r>
      <w:bookmarkEnd w:id="0"/>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lang w:val="en-US"/>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A57F03"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1" w:name="_Toc167953972"/>
      <w:r w:rsidRPr="008E5611">
        <w:rPr>
          <w:lang w:val="es-CO"/>
        </w:rPr>
        <w:lastRenderedPageBreak/>
        <w:t>Técnicas de recolección de la información</w:t>
      </w:r>
      <w:bookmarkEnd w:id="1"/>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lang w:val="en-US"/>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107D3E16" w:rsidR="00621532" w:rsidRDefault="00621532" w:rsidP="00220D6B"/>
    <w:p w14:paraId="2FC38000" w14:textId="77777777" w:rsidR="009273C6" w:rsidRPr="008E5611" w:rsidRDefault="009273C6" w:rsidP="00220D6B">
      <w:bookmarkStart w:id="2" w:name="_GoBack"/>
      <w:bookmarkEnd w:id="2"/>
    </w:p>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3" w:name="_Toc140446554"/>
      <w:bookmarkStart w:id="4" w:name="_Toc167953973"/>
      <w:r w:rsidRPr="008E5611">
        <w:rPr>
          <w:lang w:val="es-CO"/>
        </w:rPr>
        <w:t xml:space="preserve">1.1 </w:t>
      </w:r>
      <w:r w:rsidR="003D7165" w:rsidRPr="008E5611">
        <w:rPr>
          <w:lang w:val="es-CO"/>
        </w:rPr>
        <w:t>Criterios de selección</w:t>
      </w:r>
      <w:bookmarkEnd w:id="3"/>
      <w:bookmarkEnd w:id="4"/>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5" w:name="_Toc140446555"/>
      <w:bookmarkStart w:id="6" w:name="_Toc167953974"/>
      <w:r w:rsidRPr="008E5611">
        <w:rPr>
          <w:lang w:val="es-CO"/>
        </w:rPr>
        <w:t xml:space="preserve">1.2 </w:t>
      </w:r>
      <w:r w:rsidR="0042340A" w:rsidRPr="008E5611">
        <w:rPr>
          <w:lang w:val="es-CO"/>
        </w:rPr>
        <w:t>Observación</w:t>
      </w:r>
      <w:bookmarkEnd w:id="5"/>
      <w:bookmarkEnd w:id="6"/>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lang w:val="en-US"/>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de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7" w:name="_Toc140446556"/>
      <w:bookmarkStart w:id="8" w:name="_Toc167953975"/>
      <w:r w:rsidRPr="008E5611">
        <w:rPr>
          <w:lang w:val="es-CO"/>
        </w:rPr>
        <w:t xml:space="preserve">1.3 </w:t>
      </w:r>
      <w:r w:rsidR="00615F4B" w:rsidRPr="008E5611">
        <w:rPr>
          <w:lang w:val="es-CO"/>
        </w:rPr>
        <w:t>Entrevista</w:t>
      </w:r>
      <w:bookmarkEnd w:id="7"/>
      <w:bookmarkEnd w:id="8"/>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val="en-US"/>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9" w:name="_Toc140446557"/>
      <w:bookmarkStart w:id="10"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9"/>
      <w:bookmarkEnd w:id="10"/>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de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val="en-US"/>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de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r w:rsidRPr="008E5611">
              <w:rPr>
                <w:sz w:val="20"/>
                <w:szCs w:val="20"/>
                <w:lang w:eastAsia="es-CO"/>
              </w:rPr>
              <w:t>Total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1" w:name="_Toc140446558"/>
      <w:bookmarkStart w:id="12" w:name="_Toc167953977"/>
      <w:r w:rsidRPr="008E5611">
        <w:rPr>
          <w:lang w:val="es-CO"/>
        </w:rPr>
        <w:t xml:space="preserve">1.5 </w:t>
      </w:r>
      <w:r w:rsidR="00B43313" w:rsidRPr="008E5611">
        <w:rPr>
          <w:lang w:val="es-CO"/>
        </w:rPr>
        <w:t>Análisis de contenido</w:t>
      </w:r>
      <w:bookmarkEnd w:id="11"/>
      <w:bookmarkEnd w:id="12"/>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3" w:name="_Toc167953978"/>
      <w:r w:rsidRPr="008E5611">
        <w:rPr>
          <w:lang w:val="es-CO"/>
        </w:rPr>
        <w:t>Técnicas de priorización</w:t>
      </w:r>
      <w:bookmarkEnd w:id="13"/>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lang w:val="en-US"/>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A57F03"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de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val="en-US"/>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lang w:val="en-US"/>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val="en-US"/>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lang w:val="en-US"/>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de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A57F03"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A57F03"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de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proofErr w:type="spellStart"/>
            <w:r w:rsidRPr="008E5611">
              <w:rPr>
                <w:rFonts w:cs="Arial"/>
                <w:color w:val="000000"/>
                <w:sz w:val="20"/>
                <w:szCs w:val="20"/>
              </w:rPr>
              <w:t>Oleg</w:t>
            </w:r>
            <w:proofErr w:type="spellEnd"/>
            <w:r w:rsidRPr="008E5611">
              <w:rPr>
                <w:rFonts w:cs="Arial"/>
                <w:color w:val="000000"/>
                <w:sz w:val="20"/>
                <w:szCs w:val="20"/>
              </w:rPr>
              <w:t xml:space="preserve">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BE33B" w14:textId="77777777" w:rsidR="00A57F03" w:rsidRDefault="00A57F03" w:rsidP="00BF2980">
      <w:pPr>
        <w:spacing w:after="0" w:line="240" w:lineRule="auto"/>
      </w:pPr>
      <w:r>
        <w:separator/>
      </w:r>
    </w:p>
  </w:endnote>
  <w:endnote w:type="continuationSeparator" w:id="0">
    <w:p w14:paraId="7DD5FB4F" w14:textId="77777777" w:rsidR="00A57F03" w:rsidRDefault="00A57F0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8AC3" w14:textId="2E901D8D" w:rsidR="00970F2A" w:rsidRPr="00BD50A4" w:rsidRDefault="00970F2A" w:rsidP="00B40282">
    <w:pPr>
      <w:pStyle w:val="Piedepgina"/>
      <w:rPr>
        <w:sz w:val="20"/>
        <w:szCs w:val="20"/>
      </w:rPr>
    </w:pPr>
    <w:r>
      <w:rPr>
        <w:noProof/>
        <w:lang w:val="en-US"/>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" filled="f" fillcolor="#c0504d" stroked="f" strokecolor="#5c83b4" strokeweight="2.25pt">
              <v:textbox inset=",0,,0">
                <w:txbxContent>
                  <w:p w14:paraId="05A5A7AD" w14:textId="27D53D8E"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A01FD9" w:rsidRPr="00A01FD9">
                      <w:rPr>
                        <w:noProof/>
                        <w:color w:val="auto"/>
                        <w:lang w:val="es-ES"/>
                      </w:rPr>
                      <w:t>6</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15641" w14:textId="39D8512A" w:rsidR="00970F2A" w:rsidRPr="00BD50A4" w:rsidRDefault="00970F2A" w:rsidP="003A6188">
    <w:pPr>
      <w:pStyle w:val="Piedepgina"/>
      <w:ind w:left="-1134" w:firstLine="0"/>
      <w:rPr>
        <w:sz w:val="20"/>
        <w:szCs w:val="20"/>
      </w:rPr>
    </w:pPr>
    <w:r>
      <w:rPr>
        <w:noProof/>
        <w:lang w:val="en-US"/>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A5877" w14:textId="77777777" w:rsidR="00A57F03" w:rsidRDefault="00A57F03" w:rsidP="00BF2980">
      <w:pPr>
        <w:spacing w:after="0" w:line="240" w:lineRule="auto"/>
      </w:pPr>
      <w:r>
        <w:separator/>
      </w:r>
    </w:p>
  </w:footnote>
  <w:footnote w:type="continuationSeparator" w:id="0">
    <w:p w14:paraId="6235A247" w14:textId="77777777" w:rsidR="00A57F03" w:rsidRDefault="00A57F0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3EB1C" w14:textId="24B145B5" w:rsidR="00970F2A" w:rsidRDefault="00970F2A">
    <w:pPr>
      <w:pStyle w:val="Encabezado"/>
    </w:pPr>
    <w:r w:rsidRPr="00B314C6">
      <w:rPr>
        <w:noProof/>
        <w:lang w:val="en-US"/>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lang w:val="en-US"/>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450"/>
    <w:rsid w:val="0029766C"/>
    <w:rsid w:val="002A0A10"/>
    <w:rsid w:val="002A32CF"/>
    <w:rsid w:val="002C234C"/>
    <w:rsid w:val="002C4A83"/>
    <w:rsid w:val="002D22B1"/>
    <w:rsid w:val="002D2386"/>
    <w:rsid w:val="002E0C12"/>
    <w:rsid w:val="002E0E6E"/>
    <w:rsid w:val="002E442A"/>
    <w:rsid w:val="002F5D3F"/>
    <w:rsid w:val="0031013A"/>
    <w:rsid w:val="00314E15"/>
    <w:rsid w:val="00315D5C"/>
    <w:rsid w:val="003162FF"/>
    <w:rsid w:val="00325772"/>
    <w:rsid w:val="003259E0"/>
    <w:rsid w:val="0033680C"/>
    <w:rsid w:val="003416E0"/>
    <w:rsid w:val="00345722"/>
    <w:rsid w:val="00345A3A"/>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E2258"/>
    <w:rsid w:val="007F088F"/>
    <w:rsid w:val="007F5007"/>
    <w:rsid w:val="008010C7"/>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20F51"/>
    <w:rsid w:val="00924358"/>
    <w:rsid w:val="0092489A"/>
    <w:rsid w:val="009273C6"/>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1FD9"/>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651D"/>
    <w:rsid w:val="00A57F03"/>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de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de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uadrculadetab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9.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FE3A5D1-8E3C-4793-9555-D77AA116F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TotalTime>
  <Pages>48</Pages>
  <Words>10641</Words>
  <Characters>60659</Characters>
  <Application>Microsoft Office Word</Application>
  <DocSecurity>0</DocSecurity>
  <Lines>505</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Viviana Herrera</cp:lastModifiedBy>
  <cp:revision>3</cp:revision>
  <cp:lastPrinted>2024-05-31T13:29:00Z</cp:lastPrinted>
  <dcterms:created xsi:type="dcterms:W3CDTF">2024-05-31T13:29:00Z</dcterms:created>
  <dcterms:modified xsi:type="dcterms:W3CDTF">2024-05-31T13:30:00Z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